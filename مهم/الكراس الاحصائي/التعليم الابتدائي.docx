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D0B" w:rsidRDefault="00696D0B" w:rsidP="00EC7BFE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  <w:r w:rsidRPr="00BB435A">
        <w:rPr>
          <w:rFonts w:ascii="Cairo" w:hAnsi="Cairo" w:cs="Cairo"/>
          <w:noProof/>
          <w:color w:val="C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55676D6" wp14:editId="4119CD0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383280" cy="592455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3DF2" w:rsidRDefault="00EB3DF2" w:rsidP="00EC7BFE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24516D" w:rsidRPr="0024516D" w:rsidRDefault="00EB3DF2" w:rsidP="0024516D">
      <w:pPr>
        <w:pBdr>
          <w:bottom w:val="single" w:sz="18" w:space="1" w:color="auto"/>
        </w:pBdr>
        <w:jc w:val="center"/>
        <w:rPr>
          <w:rFonts w:ascii="Cairo" w:hAnsi="Cairo" w:cs="Cairo"/>
          <w:b/>
          <w:bCs/>
          <w:color w:val="C00000"/>
          <w:sz w:val="24"/>
          <w:szCs w:val="24"/>
          <w:rtl/>
          <w:lang w:bidi="ar-IQ"/>
        </w:rPr>
      </w:pPr>
      <w:r w:rsidRPr="00EB3DF2">
        <w:rPr>
          <w:rFonts w:ascii="Cairo" w:hAnsi="Cairo" w:cs="Cairo" w:hint="cs"/>
          <w:b/>
          <w:bCs/>
          <w:color w:val="C00000"/>
          <w:sz w:val="24"/>
          <w:szCs w:val="24"/>
          <w:rtl/>
          <w:lang w:bidi="ar-IQ"/>
        </w:rPr>
        <w:t xml:space="preserve">مجموع الاستمارات الاحصائية </w:t>
      </w:r>
      <w:r w:rsidR="00F0452F">
        <w:rPr>
          <w:rFonts w:ascii="Cairo" w:hAnsi="Cairo" w:cs="Cairo" w:hint="cs"/>
          <w:b/>
          <w:bCs/>
          <w:color w:val="C00000"/>
          <w:sz w:val="24"/>
          <w:szCs w:val="24"/>
          <w:rtl/>
          <w:lang w:bidi="ar-IQ"/>
        </w:rPr>
        <w:t>مدارس التعليم المسرع</w:t>
      </w:r>
      <w:r>
        <w:rPr>
          <w:rFonts w:ascii="Cairo" w:hAnsi="Cairo" w:cs="Cairo" w:hint="cs"/>
          <w:b/>
          <w:bCs/>
          <w:color w:val="C00000"/>
          <w:sz w:val="24"/>
          <w:szCs w:val="24"/>
          <w:rtl/>
          <w:lang w:bidi="ar-IQ"/>
        </w:rPr>
        <w:t xml:space="preserve"> للعام الدراسي (2026-2027)</w:t>
      </w:r>
    </w:p>
    <w:p w:rsidR="00696D0B" w:rsidRDefault="00696D0B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  <w:r w:rsidRPr="00BB435A">
        <w:rPr>
          <w:rFonts w:ascii="Segoe UI Symbol" w:hAnsi="Segoe UI Symbol" w:cs="Segoe UI Symbol"/>
          <w:color w:val="C00000"/>
          <w:sz w:val="20"/>
          <w:szCs w:val="20"/>
        </w:rPr>
        <w:t>🔻</w:t>
      </w:r>
      <w:r w:rsidRPr="00BB435A">
        <w:rPr>
          <w:rFonts w:ascii="Cairo" w:hAnsi="Cairo" w:cs="Cairo"/>
          <w:color w:val="C00000"/>
          <w:sz w:val="20"/>
          <w:szCs w:val="20"/>
          <w:rtl/>
          <w:lang w:bidi="ar-IQ"/>
        </w:rPr>
        <w:t xml:space="preserve"> </w:t>
      </w:r>
      <w:r w:rsidR="00156784" w:rsidRPr="00F2411A">
        <w:rPr>
          <w:rFonts w:ascii="Cairo" w:hAnsi="Cairo" w:cs="Cairo" w:hint="cs"/>
          <w:b/>
          <w:bCs/>
          <w:color w:val="C00000"/>
          <w:sz w:val="20"/>
          <w:szCs w:val="20"/>
          <w:rtl/>
          <w:lang w:bidi="ar-IQ"/>
        </w:rPr>
        <w:t xml:space="preserve">استمارة رقم (1) </w:t>
      </w:r>
      <w:r w:rsidR="00156784" w:rsidRPr="00156784">
        <w:rPr>
          <w:rFonts w:ascii="Cairo" w:hAnsi="Cairo" w:cs="Cairo" w:hint="cs"/>
          <w:b/>
          <w:bCs/>
          <w:color w:val="C00000"/>
          <w:sz w:val="20"/>
          <w:szCs w:val="20"/>
          <w:rtl/>
          <w:lang w:bidi="ar-IQ"/>
        </w:rPr>
        <w:t xml:space="preserve">: </w:t>
      </w:r>
      <w:r w:rsidRPr="005B5A39">
        <w:rPr>
          <w:rFonts w:ascii="Cairo" w:hAnsi="Cairo" w:cs="Cairo"/>
          <w:b/>
          <w:bCs/>
          <w:color w:val="000000" w:themeColor="text1"/>
          <w:sz w:val="20"/>
          <w:szCs w:val="20"/>
          <w:rtl/>
          <w:lang w:bidi="ar-IQ"/>
        </w:rPr>
        <w:t>المعلومات العامة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10405" w:type="dxa"/>
        <w:tblLayout w:type="fixed"/>
        <w:tblLook w:val="04A0" w:firstRow="1" w:lastRow="0" w:firstColumn="1" w:lastColumn="0" w:noHBand="0" w:noVBand="1"/>
      </w:tblPr>
      <w:tblGrid>
        <w:gridCol w:w="2081"/>
        <w:gridCol w:w="2081"/>
        <w:gridCol w:w="2081"/>
        <w:gridCol w:w="2081"/>
        <w:gridCol w:w="2081"/>
      </w:tblGrid>
      <w:tr w:rsidR="0092051A" w:rsidRPr="00E84564" w:rsidTr="0092051A">
        <w:trPr>
          <w:trHeight w:val="553"/>
        </w:trPr>
        <w:tc>
          <w:tcPr>
            <w:tcW w:w="2081" w:type="dxa"/>
          </w:tcPr>
          <w:p w:rsidR="0092051A" w:rsidRPr="00DD3EA5" w:rsidRDefault="0092051A" w:rsidP="0044191F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</w:tcPr>
          <w:p w:rsidR="0092051A" w:rsidRPr="00DD3EA5" w:rsidRDefault="0092051A" w:rsidP="0044191F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</w:tcPr>
          <w:p w:rsidR="0092051A" w:rsidRPr="00DD3EA5" w:rsidRDefault="0092051A" w:rsidP="0044191F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  <w:tcBorders>
              <w:right w:val="single" w:sz="4" w:space="0" w:color="auto"/>
            </w:tcBorders>
          </w:tcPr>
          <w:p w:rsidR="0092051A" w:rsidRPr="00DD3EA5" w:rsidRDefault="0092051A" w:rsidP="0044191F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  <w:tcBorders>
              <w:right w:val="single" w:sz="4" w:space="0" w:color="auto"/>
            </w:tcBorders>
          </w:tcPr>
          <w:p w:rsidR="0092051A" w:rsidRPr="00DD3EA5" w:rsidRDefault="0092051A" w:rsidP="00DD3EA5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</w:tr>
      <w:tr w:rsidR="00DD3EA5" w:rsidRPr="00E84564" w:rsidTr="00DD3EA5">
        <w:trPr>
          <w:trHeight w:val="1642"/>
        </w:trPr>
        <w:tc>
          <w:tcPr>
            <w:tcW w:w="2081" w:type="dxa"/>
          </w:tcPr>
          <w:p w:rsidR="00DD3EA5" w:rsidRPr="00DD3EA5" w:rsidRDefault="00DD3EA5" w:rsidP="0044191F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>المحافظة</w:t>
            </w:r>
            <w:r w:rsidRPr="00DD3EA5">
              <w:rPr>
                <w:rFonts w:ascii="Cairo" w:hAnsi="Cairo" w:cs="Cairo" w:hint="cs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sz w:val="20"/>
                <w:szCs w:val="20"/>
              </w:rPr>
              <w:t xml:space="preserve"> </w:t>
            </w:r>
            <w:r w:rsidRPr="00DD3EA5">
              <w:rPr>
                <w:color w:val="FF0000"/>
                <w:sz w:val="20"/>
                <w:szCs w:val="20"/>
              </w:rPr>
              <w:t>*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br/>
            </w:r>
            <w:r w:rsidRPr="00DD3EA5">
              <w:rPr>
                <w:rFonts w:ascii="Cambria Math" w:hAnsi="Cambria Math" w:cs="Cambria Math"/>
                <w:sz w:val="20"/>
                <w:szCs w:val="20"/>
              </w:rPr>
              <w:t>⦿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النجف الاشرف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</w:p>
        </w:tc>
        <w:tc>
          <w:tcPr>
            <w:tcW w:w="2081" w:type="dxa"/>
          </w:tcPr>
          <w:p w:rsidR="00DD3EA5" w:rsidRPr="00DD3EA5" w:rsidRDefault="00DD3EA5" w:rsidP="0044191F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>المديرية العامة</w:t>
            </w:r>
            <w:r w:rsidRPr="00DD3EA5">
              <w:rPr>
                <w:color w:val="FF0000"/>
                <w:sz w:val="20"/>
                <w:szCs w:val="20"/>
              </w:rPr>
              <w:t xml:space="preserve">  * </w:t>
            </w:r>
          </w:p>
          <w:p w:rsidR="00DD3EA5" w:rsidRPr="00DD3EA5" w:rsidRDefault="00DD3EA5" w:rsidP="0044191F">
            <w:pPr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mbria Math" w:hAnsi="Cambria Math" w:cs="Cambria Math"/>
                <w:sz w:val="20"/>
                <w:szCs w:val="20"/>
              </w:rPr>
              <w:t>⦿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النجف الاشرف</w:t>
            </w:r>
          </w:p>
        </w:tc>
        <w:tc>
          <w:tcPr>
            <w:tcW w:w="2081" w:type="dxa"/>
          </w:tcPr>
          <w:p w:rsidR="00DD3EA5" w:rsidRPr="00DD3EA5" w:rsidRDefault="00DD3EA5" w:rsidP="0044191F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>مديرية التربية</w:t>
            </w:r>
          </w:p>
          <w:p w:rsidR="00DD3EA5" w:rsidRPr="00DD3EA5" w:rsidRDefault="00DD3EA5" w:rsidP="0044191F">
            <w:pPr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النجف الاشرف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br/>
            </w:r>
            <w:r w:rsidRPr="00DD3EA5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الكوفة</w:t>
            </w:r>
          </w:p>
          <w:p w:rsidR="00DD3EA5" w:rsidRPr="00DD3EA5" w:rsidRDefault="00DD3EA5" w:rsidP="0044191F">
            <w:pPr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المناذرة</w:t>
            </w:r>
          </w:p>
        </w:tc>
        <w:tc>
          <w:tcPr>
            <w:tcW w:w="2081" w:type="dxa"/>
            <w:tcBorders>
              <w:right w:val="single" w:sz="4" w:space="0" w:color="auto"/>
            </w:tcBorders>
          </w:tcPr>
          <w:p w:rsidR="00DD3EA5" w:rsidRPr="00DD3EA5" w:rsidRDefault="00DD3EA5" w:rsidP="0044191F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>التصنيف</w:t>
            </w:r>
            <w:r w:rsidRPr="00DD3EA5">
              <w:rPr>
                <w:color w:val="FF0000"/>
                <w:sz w:val="20"/>
                <w:szCs w:val="20"/>
              </w:rPr>
              <w:t>*</w:t>
            </w:r>
          </w:p>
          <w:p w:rsidR="00DD3EA5" w:rsidRPr="00DD3EA5" w:rsidRDefault="00DD3EA5" w:rsidP="0044191F">
            <w:pPr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 w:hint="cs"/>
                <w:color w:val="000000" w:themeColor="text1"/>
                <w:sz w:val="20"/>
                <w:szCs w:val="20"/>
                <w:rtl/>
                <w:lang w:bidi="ar-IQ"/>
              </w:rPr>
              <w:t>ابتدائية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br/>
            </w:r>
            <w:r w:rsidRPr="00DD3EA5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 w:hint="cs"/>
                <w:color w:val="000000" w:themeColor="text1"/>
                <w:sz w:val="20"/>
                <w:szCs w:val="20"/>
                <w:rtl/>
                <w:lang w:bidi="ar-IQ"/>
              </w:rPr>
              <w:t>اساسي</w:t>
            </w:r>
          </w:p>
          <w:p w:rsidR="00DD3EA5" w:rsidRPr="00DD3EA5" w:rsidRDefault="00DD3EA5" w:rsidP="0044191F">
            <w:pPr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 w:hint="cs"/>
                <w:color w:val="000000" w:themeColor="text1"/>
                <w:sz w:val="20"/>
                <w:szCs w:val="20"/>
                <w:rtl/>
                <w:lang w:bidi="ar-IQ"/>
              </w:rPr>
              <w:t>تكميلي</w:t>
            </w:r>
          </w:p>
          <w:p w:rsidR="00DD3EA5" w:rsidRPr="00DD3EA5" w:rsidRDefault="00DD3EA5" w:rsidP="0044191F">
            <w:pPr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mbria Math" w:hAnsi="Cambria Math" w:cs="Cambria Math"/>
                <w:sz w:val="20"/>
                <w:szCs w:val="20"/>
              </w:rPr>
              <w:t>⦿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 w:hint="cs"/>
                <w:color w:val="000000" w:themeColor="text1"/>
                <w:sz w:val="20"/>
                <w:szCs w:val="20"/>
                <w:rtl/>
                <w:lang w:bidi="ar-IQ"/>
              </w:rPr>
              <w:t>مسرع</w:t>
            </w:r>
          </w:p>
        </w:tc>
        <w:tc>
          <w:tcPr>
            <w:tcW w:w="2081" w:type="dxa"/>
            <w:tcBorders>
              <w:right w:val="single" w:sz="4" w:space="0" w:color="auto"/>
            </w:tcBorders>
          </w:tcPr>
          <w:p w:rsidR="00DD3EA5" w:rsidRPr="00DD3EA5" w:rsidRDefault="00DD3EA5" w:rsidP="00DD3EA5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>عائدية المدرسة</w:t>
            </w:r>
            <w:r w:rsidRPr="00DD3EA5">
              <w:rPr>
                <w:color w:val="FF0000"/>
                <w:sz w:val="20"/>
                <w:szCs w:val="20"/>
              </w:rPr>
              <w:t xml:space="preserve"> *</w:t>
            </w:r>
          </w:p>
          <w:p w:rsidR="00DD3EA5" w:rsidRPr="00DD3EA5" w:rsidRDefault="00DD3EA5" w:rsidP="00DD3EA5">
            <w:pPr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حكومي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br/>
            </w:r>
            <w:r w:rsidRPr="00DD3EA5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خاصة (اهلي)</w:t>
            </w:r>
          </w:p>
          <w:p w:rsidR="00DD3EA5" w:rsidRPr="00DD3EA5" w:rsidRDefault="00DD3EA5" w:rsidP="00DD3EA5">
            <w:pPr>
              <w:rPr>
                <w:rFonts w:ascii="Cairo" w:hAnsi="Cairo" w:cs="Cairo" w:hint="cs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D3EA5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D3EA5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D3EA5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دينية</w:t>
            </w:r>
          </w:p>
        </w:tc>
      </w:tr>
      <w:tr w:rsidR="00DF5E68" w:rsidRPr="00E84564" w:rsidTr="0092051A">
        <w:trPr>
          <w:trHeight w:val="1642"/>
        </w:trPr>
        <w:tc>
          <w:tcPr>
            <w:tcW w:w="2081" w:type="dxa"/>
          </w:tcPr>
          <w:p w:rsidR="00DF5E68" w:rsidRPr="00E84564" w:rsidRDefault="00DF5E68" w:rsidP="00DF5E68">
            <w:pPr>
              <w:rPr>
                <w:rFonts w:ascii="Cairo" w:hAnsi="Cairo" w:cs="Cairo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E84564">
              <w:rPr>
                <w:rFonts w:ascii="Cairo" w:hAnsi="Cairo" w:cs="Cairo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الرقم الاحصائي</w:t>
            </w:r>
            <w:r w:rsidRPr="00E84564">
              <w:rPr>
                <w:color w:val="FF0000"/>
                <w:sz w:val="18"/>
                <w:szCs w:val="18"/>
              </w:rPr>
              <w:t>*</w:t>
            </w:r>
            <w:r w:rsidRPr="00E84564">
              <w:rPr>
                <w:rFonts w:ascii="Cairo" w:hAnsi="Cairo" w:cs="Cairo"/>
                <w:noProof/>
                <w:color w:val="000000" w:themeColor="text1"/>
                <w:sz w:val="18"/>
                <w:szCs w:val="18"/>
                <w:rtl/>
              </w:rPr>
              <mc:AlternateContent>
                <mc:Choice Requires="wps">
                  <w:drawing>
                    <wp:inline distT="0" distB="0" distL="0" distR="0" wp14:anchorId="7B56C0ED" wp14:editId="4A343D8E">
                      <wp:extent cx="1158240" cy="251460"/>
                      <wp:effectExtent l="0" t="0" r="3810" b="0"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24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A13F5A" id="Rectangle 3" o:spid="_x0000_s1026" style="width:91.2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" fillcolor="#f2f2f2 [3052]" stroked="f" strokeweight="1pt">
                      <w10:wrap anchorx="pag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81" w:type="dxa"/>
          </w:tcPr>
          <w:p w:rsidR="00DF5E68" w:rsidRPr="00DF5E68" w:rsidRDefault="00DF5E68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F5E68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>بيئة المدرسة</w:t>
            </w:r>
            <w:r w:rsidRPr="00DF5E68">
              <w:rPr>
                <w:color w:val="FF0000"/>
                <w:sz w:val="20"/>
                <w:szCs w:val="20"/>
              </w:rPr>
              <w:t>*</w:t>
            </w:r>
          </w:p>
          <w:p w:rsidR="00DF5E68" w:rsidRPr="00DF5E68" w:rsidRDefault="00DF5E68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F5E68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F5E68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F5E68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حضر</w:t>
            </w:r>
            <w:r w:rsidRPr="00DF5E68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br/>
            </w:r>
            <w:r w:rsidRPr="00DF5E68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F5E68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F5E68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ريف</w:t>
            </w:r>
          </w:p>
        </w:tc>
        <w:tc>
          <w:tcPr>
            <w:tcW w:w="2081" w:type="dxa"/>
          </w:tcPr>
          <w:p w:rsidR="00DF5E68" w:rsidRPr="00DF5E68" w:rsidRDefault="00DF5E68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F5E68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>القضاء</w:t>
            </w:r>
            <w:r w:rsidRPr="00DF5E68">
              <w:rPr>
                <w:color w:val="FF0000"/>
                <w:sz w:val="20"/>
                <w:szCs w:val="20"/>
              </w:rPr>
              <w:t>*</w:t>
            </w:r>
          </w:p>
          <w:p w:rsidR="00DF5E68" w:rsidRPr="00DF5E68" w:rsidRDefault="00DF5E68" w:rsidP="00DF5E68">
            <w:pPr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</w:pPr>
            <w:r w:rsidRPr="00DF5E68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F5E68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F5E68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النجف</w:t>
            </w:r>
            <w:r w:rsidRPr="00DF5E68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br/>
            </w:r>
            <w:r w:rsidRPr="00DF5E68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F5E68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F5E68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الكوفة</w:t>
            </w:r>
          </w:p>
          <w:p w:rsidR="00DF5E68" w:rsidRPr="00DF5E68" w:rsidRDefault="00DF5E68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F5E68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F5E68"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F5E68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المناذرة</w:t>
            </w:r>
          </w:p>
          <w:p w:rsidR="00DF5E68" w:rsidRPr="00DF5E68" w:rsidRDefault="00DF5E68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r w:rsidRPr="00DF5E68">
              <w:rPr>
                <w:rFonts w:ascii="Cambria Math" w:hAnsi="Cambria Math" w:cs="Cambria Math"/>
                <w:sz w:val="20"/>
                <w:szCs w:val="20"/>
              </w:rPr>
              <w:t>◯</w:t>
            </w:r>
            <w:r w:rsidRPr="00DF5E68">
              <w:rPr>
                <w:rFonts w:ascii="Cairo" w:hAnsi="Cairo" w:cs="Cairo" w:hint="cs"/>
                <w:color w:val="000000" w:themeColor="text1"/>
                <w:sz w:val="20"/>
                <w:szCs w:val="20"/>
                <w:rtl/>
                <w:lang w:bidi="ar-IQ"/>
              </w:rPr>
              <w:t xml:space="preserve"> </w:t>
            </w:r>
            <w:r w:rsidRPr="00DF5E68">
              <w:rPr>
                <w:rFonts w:ascii="Cairo" w:hAnsi="Cairo" w:cs="Cairo"/>
                <w:color w:val="000000" w:themeColor="text1"/>
                <w:sz w:val="20"/>
                <w:szCs w:val="20"/>
                <w:rtl/>
                <w:lang w:bidi="ar-IQ"/>
              </w:rPr>
              <w:t>المشخاب</w:t>
            </w:r>
          </w:p>
        </w:tc>
        <w:tc>
          <w:tcPr>
            <w:tcW w:w="2081" w:type="dxa"/>
            <w:tcBorders>
              <w:right w:val="single" w:sz="4" w:space="0" w:color="auto"/>
            </w:tcBorders>
          </w:tcPr>
          <w:p w:rsidR="00DF5E68" w:rsidRPr="00DD3EA5" w:rsidRDefault="00DF5E68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  <w:tcBorders>
              <w:right w:val="single" w:sz="4" w:space="0" w:color="auto"/>
            </w:tcBorders>
          </w:tcPr>
          <w:p w:rsidR="00DF5E68" w:rsidRPr="00DD3EA5" w:rsidRDefault="00DF5E68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</w:tr>
      <w:tr w:rsidR="0092051A" w:rsidRPr="00E84564" w:rsidTr="0092051A">
        <w:trPr>
          <w:trHeight w:val="1642"/>
        </w:trPr>
        <w:tc>
          <w:tcPr>
            <w:tcW w:w="2081" w:type="dxa"/>
          </w:tcPr>
          <w:p w:rsidR="0092051A" w:rsidRPr="00E84564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</w:p>
        </w:tc>
        <w:tc>
          <w:tcPr>
            <w:tcW w:w="2081" w:type="dxa"/>
          </w:tcPr>
          <w:p w:rsidR="0092051A" w:rsidRPr="00DF5E68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</w:tcPr>
          <w:p w:rsidR="0092051A" w:rsidRPr="00DF5E68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  <w:tcBorders>
              <w:right w:val="single" w:sz="4" w:space="0" w:color="auto"/>
            </w:tcBorders>
          </w:tcPr>
          <w:p w:rsidR="0092051A" w:rsidRPr="00DD3EA5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  <w:tcBorders>
              <w:right w:val="single" w:sz="4" w:space="0" w:color="auto"/>
            </w:tcBorders>
          </w:tcPr>
          <w:p w:rsidR="0092051A" w:rsidRPr="00DD3EA5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</w:tr>
      <w:tr w:rsidR="0092051A" w:rsidRPr="00E84564" w:rsidTr="00DD3EA5">
        <w:trPr>
          <w:trHeight w:val="1642"/>
        </w:trPr>
        <w:tc>
          <w:tcPr>
            <w:tcW w:w="2081" w:type="dxa"/>
          </w:tcPr>
          <w:p w:rsidR="0092051A" w:rsidRPr="00E84564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</w:p>
        </w:tc>
        <w:tc>
          <w:tcPr>
            <w:tcW w:w="2081" w:type="dxa"/>
          </w:tcPr>
          <w:p w:rsidR="0092051A" w:rsidRPr="00DF5E68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  <w:tcBorders>
              <w:bottom w:val="single" w:sz="4" w:space="0" w:color="auto"/>
            </w:tcBorders>
          </w:tcPr>
          <w:p w:rsidR="0092051A" w:rsidRPr="00DF5E68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  <w:tc>
          <w:tcPr>
            <w:tcW w:w="2081" w:type="dxa"/>
            <w:tcBorders>
              <w:bottom w:val="single" w:sz="4" w:space="0" w:color="auto"/>
              <w:right w:val="single" w:sz="4" w:space="0" w:color="auto"/>
            </w:tcBorders>
          </w:tcPr>
          <w:p w:rsidR="0092051A" w:rsidRPr="00DD3EA5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  <w:bookmarkStart w:id="0" w:name="_GoBack"/>
            <w:bookmarkEnd w:id="0"/>
          </w:p>
        </w:tc>
        <w:tc>
          <w:tcPr>
            <w:tcW w:w="2081" w:type="dxa"/>
            <w:tcBorders>
              <w:bottom w:val="single" w:sz="4" w:space="0" w:color="auto"/>
              <w:right w:val="single" w:sz="4" w:space="0" w:color="auto"/>
            </w:tcBorders>
          </w:tcPr>
          <w:p w:rsidR="0092051A" w:rsidRPr="00DD3EA5" w:rsidRDefault="0092051A" w:rsidP="00DF5E68">
            <w:pPr>
              <w:rPr>
                <w:rFonts w:ascii="Cairo" w:hAnsi="Cairo" w:cs="Cairo"/>
                <w:b/>
                <w:bCs/>
                <w:color w:val="000000" w:themeColor="text1"/>
                <w:sz w:val="20"/>
                <w:szCs w:val="20"/>
                <w:rtl/>
                <w:lang w:bidi="ar-IQ"/>
              </w:rPr>
            </w:pPr>
          </w:p>
        </w:tc>
      </w:tr>
    </w:tbl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p w:rsidR="004B4162" w:rsidRDefault="004B4162" w:rsidP="00696D0B">
      <w:pPr>
        <w:rPr>
          <w:rFonts w:ascii="Cairo" w:hAnsi="Cairo" w:cs="Cairo"/>
          <w:color w:val="C00000"/>
          <w:sz w:val="20"/>
          <w:szCs w:val="20"/>
          <w:rtl/>
          <w:lang w:bidi="ar-IQ"/>
        </w:rPr>
      </w:pPr>
    </w:p>
    <w:sectPr w:rsidR="004B4162" w:rsidSect="00DD3EA5">
      <w:footerReference w:type="default" r:id="rId9"/>
      <w:pgSz w:w="11906" w:h="16838"/>
      <w:pgMar w:top="284" w:right="720" w:bottom="720" w:left="720" w:header="0" w:footer="7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4F1" w:rsidRPr="000508F0" w:rsidRDefault="006A44F1" w:rsidP="000508F0">
      <w:r>
        <w:separator/>
      </w:r>
    </w:p>
  </w:endnote>
  <w:endnote w:type="continuationSeparator" w:id="0">
    <w:p w:rsidR="006A44F1" w:rsidRPr="000508F0" w:rsidRDefault="006A44F1" w:rsidP="00050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8F9" w:rsidRPr="00EC7BFE" w:rsidRDefault="00C058F9" w:rsidP="0079045B">
    <w:pPr>
      <w:pStyle w:val="Footer"/>
      <w:rPr>
        <w:rFonts w:ascii="Cairo" w:hAnsi="Cairo" w:cs="Cairo"/>
        <w:b/>
        <w:bCs/>
        <w:sz w:val="20"/>
        <w:szCs w:val="20"/>
        <w:rtl/>
        <w:lang w:bidi="ar-IQ"/>
      </w:rPr>
    </w:pPr>
    <w:r>
      <w:rPr>
        <w:rFonts w:ascii="Cairo" w:hAnsi="Cairo" w:cs="Cairo"/>
        <w:noProof/>
        <w:color w:val="C00000"/>
        <w:sz w:val="20"/>
        <w:szCs w:val="20"/>
      </w:rPr>
      <w:drawing>
        <wp:anchor distT="0" distB="0" distL="114300" distR="114300" simplePos="0" relativeHeight="251661312" behindDoc="0" locked="0" layoutInCell="1" allowOverlap="1" wp14:anchorId="03DA4E9C" wp14:editId="6906570A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548640" cy="548640"/>
          <wp:effectExtent l="0" t="0" r="3810" b="381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q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C7BFE">
      <w:rPr>
        <w:rFonts w:ascii="Cairo" w:hAnsi="Cairo" w:cs="Cairo"/>
        <w:b/>
        <w:bCs/>
        <w:sz w:val="20"/>
        <w:szCs w:val="20"/>
        <w:rtl/>
      </w:rPr>
      <w:t>اسم وتوقيع</w:t>
    </w:r>
    <w:r>
      <w:rPr>
        <w:rFonts w:ascii="Cairo" w:hAnsi="Cairo" w:cs="Cairo"/>
        <w:b/>
        <w:bCs/>
        <w:sz w:val="20"/>
        <w:szCs w:val="20"/>
      </w:rPr>
      <w:t xml:space="preserve"> </w:t>
    </w:r>
    <w:r w:rsidRPr="00EC7BFE">
      <w:rPr>
        <w:rFonts w:ascii="Cairo" w:hAnsi="Cairo" w:cs="Cairo"/>
        <w:b/>
        <w:bCs/>
        <w:sz w:val="20"/>
        <w:szCs w:val="20"/>
        <w:rtl/>
      </w:rPr>
      <w:t>مدير المدرسة</w:t>
    </w:r>
    <w:r>
      <w:rPr>
        <w:rFonts w:ascii="Cairo" w:hAnsi="Cairo" w:cs="Cairo" w:hint="cs"/>
        <w:b/>
        <w:bCs/>
        <w:sz w:val="20"/>
        <w:szCs w:val="20"/>
        <w:rtl/>
      </w:rPr>
      <w:t xml:space="preserve">                                                                             </w:t>
    </w:r>
    <w:r w:rsidRPr="00EC7BFE">
      <w:rPr>
        <w:rFonts w:ascii="Cairo" w:hAnsi="Cairo" w:cs="Cairo"/>
        <w:b/>
        <w:bCs/>
        <w:sz w:val="20"/>
        <w:szCs w:val="20"/>
        <w:rtl/>
      </w:rPr>
      <w:t xml:space="preserve"> </w:t>
    </w:r>
    <w:r w:rsidRPr="00EC7BFE">
      <w:rPr>
        <w:rFonts w:ascii="Cairo" w:hAnsi="Cairo" w:cs="Cairo"/>
        <w:b/>
        <w:bCs/>
        <w:sz w:val="20"/>
        <w:szCs w:val="20"/>
      </w:rPr>
      <w:ptab w:relativeTo="margin" w:alignment="center" w:leader="none"/>
    </w:r>
    <w:r w:rsidRPr="00EC7BFE">
      <w:rPr>
        <w:rFonts w:ascii="Cairo" w:hAnsi="Cairo" w:cs="Cairo"/>
        <w:b/>
        <w:bCs/>
        <w:sz w:val="20"/>
        <w:szCs w:val="20"/>
        <w:rtl/>
      </w:rPr>
      <w:t>اسم وتوقيع</w:t>
    </w:r>
    <w:r>
      <w:rPr>
        <w:rFonts w:ascii="Cairo" w:hAnsi="Cairo" w:cs="Cairo" w:hint="cs"/>
        <w:b/>
        <w:bCs/>
        <w:sz w:val="20"/>
        <w:szCs w:val="20"/>
        <w:rtl/>
        <w:lang w:bidi="ar-IQ"/>
      </w:rPr>
      <w:t xml:space="preserve"> موظف الاحصاء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4F1" w:rsidRPr="000508F0" w:rsidRDefault="006A44F1" w:rsidP="000508F0">
      <w:r>
        <w:separator/>
      </w:r>
    </w:p>
  </w:footnote>
  <w:footnote w:type="continuationSeparator" w:id="0">
    <w:p w:rsidR="006A44F1" w:rsidRPr="000508F0" w:rsidRDefault="006A44F1" w:rsidP="00050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2783C"/>
    <w:multiLevelType w:val="hybridMultilevel"/>
    <w:tmpl w:val="8A821C6E"/>
    <w:lvl w:ilvl="0" w:tplc="5D6099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843C5"/>
    <w:multiLevelType w:val="hybridMultilevel"/>
    <w:tmpl w:val="72080792"/>
    <w:lvl w:ilvl="0" w:tplc="CB423318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A1708"/>
    <w:multiLevelType w:val="hybridMultilevel"/>
    <w:tmpl w:val="E5C66612"/>
    <w:lvl w:ilvl="0" w:tplc="5150FB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80067"/>
    <w:multiLevelType w:val="hybridMultilevel"/>
    <w:tmpl w:val="3E1645B4"/>
    <w:lvl w:ilvl="0" w:tplc="0A6AF6AA">
      <w:start w:val="13"/>
      <w:numFmt w:val="decimal"/>
      <w:lvlText w:val="%1-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4" w15:restartNumberingAfterBreak="0">
    <w:nsid w:val="59525E60"/>
    <w:multiLevelType w:val="hybridMultilevel"/>
    <w:tmpl w:val="A7A86D78"/>
    <w:lvl w:ilvl="0" w:tplc="7E1C66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1625C"/>
    <w:multiLevelType w:val="hybridMultilevel"/>
    <w:tmpl w:val="912259D2"/>
    <w:lvl w:ilvl="0" w:tplc="7E1C66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712E45"/>
    <w:multiLevelType w:val="hybridMultilevel"/>
    <w:tmpl w:val="893E9440"/>
    <w:lvl w:ilvl="0" w:tplc="40E8789C">
      <w:numFmt w:val="bullet"/>
      <w:lvlText w:val=""/>
      <w:lvlJc w:val="left"/>
      <w:pPr>
        <w:ind w:left="720" w:hanging="360"/>
      </w:pPr>
      <w:rPr>
        <w:rFonts w:ascii="Symbol" w:eastAsiaTheme="minorHAnsi" w:hAnsi="Symbol" w:cs="Cai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B7BED"/>
    <w:multiLevelType w:val="hybridMultilevel"/>
    <w:tmpl w:val="8DF2272C"/>
    <w:lvl w:ilvl="0" w:tplc="868A05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E5E74"/>
    <w:multiLevelType w:val="hybridMultilevel"/>
    <w:tmpl w:val="4A7278A8"/>
    <w:lvl w:ilvl="0" w:tplc="157CA992">
      <w:start w:val="14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7E0979BF"/>
    <w:multiLevelType w:val="hybridMultilevel"/>
    <w:tmpl w:val="D3805CF8"/>
    <w:lvl w:ilvl="0" w:tplc="CFF69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9"/>
  </w:num>
  <w:num w:numId="7">
    <w:abstractNumId w:val="1"/>
  </w:num>
  <w:num w:numId="8">
    <w:abstractNumId w:val="0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cumentProtection w:edit="forms" w:enforcement="0"/>
  <w:defaultTabStop w:val="284"/>
  <w:doNotShadeFormData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F7"/>
    <w:rsid w:val="00021616"/>
    <w:rsid w:val="00022E0B"/>
    <w:rsid w:val="0003267C"/>
    <w:rsid w:val="00032C4F"/>
    <w:rsid w:val="0004133B"/>
    <w:rsid w:val="00042489"/>
    <w:rsid w:val="000428B0"/>
    <w:rsid w:val="000449F6"/>
    <w:rsid w:val="000508F0"/>
    <w:rsid w:val="000527A3"/>
    <w:rsid w:val="00062469"/>
    <w:rsid w:val="0006496D"/>
    <w:rsid w:val="0006588E"/>
    <w:rsid w:val="000666C9"/>
    <w:rsid w:val="000672AB"/>
    <w:rsid w:val="00086F16"/>
    <w:rsid w:val="000909A9"/>
    <w:rsid w:val="00095636"/>
    <w:rsid w:val="00095C79"/>
    <w:rsid w:val="000A66F9"/>
    <w:rsid w:val="000B26F7"/>
    <w:rsid w:val="000C25E5"/>
    <w:rsid w:val="000C2CC6"/>
    <w:rsid w:val="000C3357"/>
    <w:rsid w:val="000C3EC1"/>
    <w:rsid w:val="000E3E0C"/>
    <w:rsid w:val="000F3460"/>
    <w:rsid w:val="000F61AF"/>
    <w:rsid w:val="0010235F"/>
    <w:rsid w:val="00107B34"/>
    <w:rsid w:val="0011329D"/>
    <w:rsid w:val="00113766"/>
    <w:rsid w:val="0012612F"/>
    <w:rsid w:val="0012750C"/>
    <w:rsid w:val="00133612"/>
    <w:rsid w:val="001362EE"/>
    <w:rsid w:val="001404E7"/>
    <w:rsid w:val="0014219A"/>
    <w:rsid w:val="00142C8A"/>
    <w:rsid w:val="00146896"/>
    <w:rsid w:val="00155F76"/>
    <w:rsid w:val="00156784"/>
    <w:rsid w:val="0016005E"/>
    <w:rsid w:val="001813A8"/>
    <w:rsid w:val="0018246E"/>
    <w:rsid w:val="00182529"/>
    <w:rsid w:val="00184A58"/>
    <w:rsid w:val="001A2282"/>
    <w:rsid w:val="001A5108"/>
    <w:rsid w:val="001B09A9"/>
    <w:rsid w:val="001C2ACE"/>
    <w:rsid w:val="001C6354"/>
    <w:rsid w:val="001D56B2"/>
    <w:rsid w:val="001D68BB"/>
    <w:rsid w:val="001F31E0"/>
    <w:rsid w:val="002065C6"/>
    <w:rsid w:val="00206F9A"/>
    <w:rsid w:val="00221EC8"/>
    <w:rsid w:val="00225C54"/>
    <w:rsid w:val="0024516D"/>
    <w:rsid w:val="00245E38"/>
    <w:rsid w:val="00251005"/>
    <w:rsid w:val="00255183"/>
    <w:rsid w:val="00255AF9"/>
    <w:rsid w:val="00274450"/>
    <w:rsid w:val="00276517"/>
    <w:rsid w:val="0028006D"/>
    <w:rsid w:val="0028635D"/>
    <w:rsid w:val="00291EEE"/>
    <w:rsid w:val="002A21D5"/>
    <w:rsid w:val="002C6061"/>
    <w:rsid w:val="002C7F44"/>
    <w:rsid w:val="002D5BF1"/>
    <w:rsid w:val="002E4266"/>
    <w:rsid w:val="002E5BC9"/>
    <w:rsid w:val="00315CB3"/>
    <w:rsid w:val="00316E69"/>
    <w:rsid w:val="00321EB1"/>
    <w:rsid w:val="003356F8"/>
    <w:rsid w:val="003410D5"/>
    <w:rsid w:val="003471C2"/>
    <w:rsid w:val="00350117"/>
    <w:rsid w:val="00355C0B"/>
    <w:rsid w:val="00357B36"/>
    <w:rsid w:val="00367F42"/>
    <w:rsid w:val="00375DEA"/>
    <w:rsid w:val="003824DF"/>
    <w:rsid w:val="00386479"/>
    <w:rsid w:val="003867C8"/>
    <w:rsid w:val="00393746"/>
    <w:rsid w:val="00397C20"/>
    <w:rsid w:val="003B1953"/>
    <w:rsid w:val="003C11ED"/>
    <w:rsid w:val="003D518A"/>
    <w:rsid w:val="003E0772"/>
    <w:rsid w:val="003E1766"/>
    <w:rsid w:val="003E420D"/>
    <w:rsid w:val="003F2898"/>
    <w:rsid w:val="003F4D9A"/>
    <w:rsid w:val="00401E37"/>
    <w:rsid w:val="004063C0"/>
    <w:rsid w:val="00411B2B"/>
    <w:rsid w:val="004138C6"/>
    <w:rsid w:val="00414D3D"/>
    <w:rsid w:val="00420E91"/>
    <w:rsid w:val="00436375"/>
    <w:rsid w:val="004371FD"/>
    <w:rsid w:val="00456480"/>
    <w:rsid w:val="00471ECB"/>
    <w:rsid w:val="00477649"/>
    <w:rsid w:val="00483E5A"/>
    <w:rsid w:val="004A1088"/>
    <w:rsid w:val="004A6995"/>
    <w:rsid w:val="004B4162"/>
    <w:rsid w:val="004D000C"/>
    <w:rsid w:val="004D3286"/>
    <w:rsid w:val="004D32B9"/>
    <w:rsid w:val="004D3321"/>
    <w:rsid w:val="004D489C"/>
    <w:rsid w:val="004F3778"/>
    <w:rsid w:val="005105B0"/>
    <w:rsid w:val="00521AAF"/>
    <w:rsid w:val="00526D93"/>
    <w:rsid w:val="00530D72"/>
    <w:rsid w:val="00545759"/>
    <w:rsid w:val="00553E01"/>
    <w:rsid w:val="00556977"/>
    <w:rsid w:val="00562695"/>
    <w:rsid w:val="00565D6E"/>
    <w:rsid w:val="005702B7"/>
    <w:rsid w:val="0057618A"/>
    <w:rsid w:val="0058072A"/>
    <w:rsid w:val="00582FF7"/>
    <w:rsid w:val="00585253"/>
    <w:rsid w:val="005A664A"/>
    <w:rsid w:val="005A6B48"/>
    <w:rsid w:val="005B5A39"/>
    <w:rsid w:val="005B6778"/>
    <w:rsid w:val="005C1100"/>
    <w:rsid w:val="005D6D83"/>
    <w:rsid w:val="005E1F76"/>
    <w:rsid w:val="005E3CDB"/>
    <w:rsid w:val="005E4AF3"/>
    <w:rsid w:val="00600EA2"/>
    <w:rsid w:val="00622812"/>
    <w:rsid w:val="00624C24"/>
    <w:rsid w:val="00631B8F"/>
    <w:rsid w:val="00633140"/>
    <w:rsid w:val="006359B3"/>
    <w:rsid w:val="00636548"/>
    <w:rsid w:val="00671899"/>
    <w:rsid w:val="00685E82"/>
    <w:rsid w:val="00696D0B"/>
    <w:rsid w:val="00696EF0"/>
    <w:rsid w:val="006A44F1"/>
    <w:rsid w:val="006B156B"/>
    <w:rsid w:val="006D746E"/>
    <w:rsid w:val="006F5DC4"/>
    <w:rsid w:val="00701543"/>
    <w:rsid w:val="007168FC"/>
    <w:rsid w:val="00721C68"/>
    <w:rsid w:val="007317DF"/>
    <w:rsid w:val="00740454"/>
    <w:rsid w:val="00742619"/>
    <w:rsid w:val="00787BD0"/>
    <w:rsid w:val="0079045B"/>
    <w:rsid w:val="007A277E"/>
    <w:rsid w:val="007B6930"/>
    <w:rsid w:val="007C4F6E"/>
    <w:rsid w:val="007D039D"/>
    <w:rsid w:val="007D3A39"/>
    <w:rsid w:val="007E6417"/>
    <w:rsid w:val="007E797C"/>
    <w:rsid w:val="007F2BB7"/>
    <w:rsid w:val="007F3A6A"/>
    <w:rsid w:val="007F5E71"/>
    <w:rsid w:val="007F7EAD"/>
    <w:rsid w:val="008145C7"/>
    <w:rsid w:val="00827AAC"/>
    <w:rsid w:val="0083717A"/>
    <w:rsid w:val="00843CC1"/>
    <w:rsid w:val="008511CE"/>
    <w:rsid w:val="0085648D"/>
    <w:rsid w:val="008A70E0"/>
    <w:rsid w:val="008B4C03"/>
    <w:rsid w:val="008C1F27"/>
    <w:rsid w:val="008C242C"/>
    <w:rsid w:val="008C5643"/>
    <w:rsid w:val="008D4799"/>
    <w:rsid w:val="008E1F52"/>
    <w:rsid w:val="008F2DA9"/>
    <w:rsid w:val="008F62B1"/>
    <w:rsid w:val="00902906"/>
    <w:rsid w:val="00903BC3"/>
    <w:rsid w:val="0090708E"/>
    <w:rsid w:val="00917530"/>
    <w:rsid w:val="0092051A"/>
    <w:rsid w:val="009206D3"/>
    <w:rsid w:val="00921033"/>
    <w:rsid w:val="00927F97"/>
    <w:rsid w:val="0093507B"/>
    <w:rsid w:val="00941520"/>
    <w:rsid w:val="009523CD"/>
    <w:rsid w:val="00954AE9"/>
    <w:rsid w:val="009705E3"/>
    <w:rsid w:val="00972A3B"/>
    <w:rsid w:val="009826D2"/>
    <w:rsid w:val="00984D84"/>
    <w:rsid w:val="0098555D"/>
    <w:rsid w:val="00992F24"/>
    <w:rsid w:val="00994435"/>
    <w:rsid w:val="00994C3E"/>
    <w:rsid w:val="009A353A"/>
    <w:rsid w:val="009B2786"/>
    <w:rsid w:val="009B46F2"/>
    <w:rsid w:val="009C38EC"/>
    <w:rsid w:val="009D0015"/>
    <w:rsid w:val="009D39A4"/>
    <w:rsid w:val="009D4364"/>
    <w:rsid w:val="009D6C36"/>
    <w:rsid w:val="009D7B46"/>
    <w:rsid w:val="009F63DF"/>
    <w:rsid w:val="00A12A56"/>
    <w:rsid w:val="00A1307C"/>
    <w:rsid w:val="00A21266"/>
    <w:rsid w:val="00A3425D"/>
    <w:rsid w:val="00A4187A"/>
    <w:rsid w:val="00A431C5"/>
    <w:rsid w:val="00A44567"/>
    <w:rsid w:val="00A45197"/>
    <w:rsid w:val="00A47204"/>
    <w:rsid w:val="00A62350"/>
    <w:rsid w:val="00A64C54"/>
    <w:rsid w:val="00A8013C"/>
    <w:rsid w:val="00A8195B"/>
    <w:rsid w:val="00AA2972"/>
    <w:rsid w:val="00AB01B4"/>
    <w:rsid w:val="00AB0FFC"/>
    <w:rsid w:val="00AB173D"/>
    <w:rsid w:val="00AB4CE2"/>
    <w:rsid w:val="00AB52C7"/>
    <w:rsid w:val="00AB5FE4"/>
    <w:rsid w:val="00AD38C3"/>
    <w:rsid w:val="00AE4AED"/>
    <w:rsid w:val="00AF56B8"/>
    <w:rsid w:val="00B050A3"/>
    <w:rsid w:val="00B24285"/>
    <w:rsid w:val="00B25B31"/>
    <w:rsid w:val="00B3299D"/>
    <w:rsid w:val="00B33C7C"/>
    <w:rsid w:val="00B36DCF"/>
    <w:rsid w:val="00B409FF"/>
    <w:rsid w:val="00B53770"/>
    <w:rsid w:val="00B56008"/>
    <w:rsid w:val="00B67678"/>
    <w:rsid w:val="00B70269"/>
    <w:rsid w:val="00B818B3"/>
    <w:rsid w:val="00B8352C"/>
    <w:rsid w:val="00B84479"/>
    <w:rsid w:val="00B850EF"/>
    <w:rsid w:val="00B85FCE"/>
    <w:rsid w:val="00B93683"/>
    <w:rsid w:val="00BA2314"/>
    <w:rsid w:val="00BA3222"/>
    <w:rsid w:val="00BA4834"/>
    <w:rsid w:val="00BB1601"/>
    <w:rsid w:val="00BB4116"/>
    <w:rsid w:val="00BB435A"/>
    <w:rsid w:val="00BB66A2"/>
    <w:rsid w:val="00BC3503"/>
    <w:rsid w:val="00BC720B"/>
    <w:rsid w:val="00BD1333"/>
    <w:rsid w:val="00BD3150"/>
    <w:rsid w:val="00BE3E0F"/>
    <w:rsid w:val="00BE6AFD"/>
    <w:rsid w:val="00BF0632"/>
    <w:rsid w:val="00BF11F5"/>
    <w:rsid w:val="00BF211D"/>
    <w:rsid w:val="00BF583F"/>
    <w:rsid w:val="00C058F9"/>
    <w:rsid w:val="00C070EE"/>
    <w:rsid w:val="00C07CF6"/>
    <w:rsid w:val="00C16E79"/>
    <w:rsid w:val="00C17F39"/>
    <w:rsid w:val="00C24317"/>
    <w:rsid w:val="00C346B5"/>
    <w:rsid w:val="00C34DFF"/>
    <w:rsid w:val="00C3569A"/>
    <w:rsid w:val="00C43234"/>
    <w:rsid w:val="00C50B31"/>
    <w:rsid w:val="00C553A9"/>
    <w:rsid w:val="00C62512"/>
    <w:rsid w:val="00C7109D"/>
    <w:rsid w:val="00C72F0E"/>
    <w:rsid w:val="00C82A3F"/>
    <w:rsid w:val="00CA1C50"/>
    <w:rsid w:val="00CA2660"/>
    <w:rsid w:val="00CB2775"/>
    <w:rsid w:val="00CE39BA"/>
    <w:rsid w:val="00CF4CA5"/>
    <w:rsid w:val="00CF744B"/>
    <w:rsid w:val="00D03A0F"/>
    <w:rsid w:val="00D17114"/>
    <w:rsid w:val="00D26905"/>
    <w:rsid w:val="00D32ADF"/>
    <w:rsid w:val="00D44776"/>
    <w:rsid w:val="00D64661"/>
    <w:rsid w:val="00D84653"/>
    <w:rsid w:val="00D90DC2"/>
    <w:rsid w:val="00D92727"/>
    <w:rsid w:val="00DA53CF"/>
    <w:rsid w:val="00DB45DA"/>
    <w:rsid w:val="00DB7BDF"/>
    <w:rsid w:val="00DC0814"/>
    <w:rsid w:val="00DC4F99"/>
    <w:rsid w:val="00DD1008"/>
    <w:rsid w:val="00DD3EA5"/>
    <w:rsid w:val="00DD5F98"/>
    <w:rsid w:val="00DE1158"/>
    <w:rsid w:val="00DE23F1"/>
    <w:rsid w:val="00DF1401"/>
    <w:rsid w:val="00DF5E68"/>
    <w:rsid w:val="00DF654D"/>
    <w:rsid w:val="00E02DF6"/>
    <w:rsid w:val="00E06B32"/>
    <w:rsid w:val="00E0729C"/>
    <w:rsid w:val="00E15B90"/>
    <w:rsid w:val="00E27063"/>
    <w:rsid w:val="00E27FF8"/>
    <w:rsid w:val="00E31BAF"/>
    <w:rsid w:val="00E31C18"/>
    <w:rsid w:val="00E34760"/>
    <w:rsid w:val="00E40F54"/>
    <w:rsid w:val="00E41AC8"/>
    <w:rsid w:val="00E447EE"/>
    <w:rsid w:val="00E53290"/>
    <w:rsid w:val="00E60D69"/>
    <w:rsid w:val="00E6753A"/>
    <w:rsid w:val="00E80858"/>
    <w:rsid w:val="00E8284D"/>
    <w:rsid w:val="00E84564"/>
    <w:rsid w:val="00E96D79"/>
    <w:rsid w:val="00EA30C0"/>
    <w:rsid w:val="00EB3DF2"/>
    <w:rsid w:val="00EB4EDC"/>
    <w:rsid w:val="00EC09CF"/>
    <w:rsid w:val="00EC7BFE"/>
    <w:rsid w:val="00ED2713"/>
    <w:rsid w:val="00EE1F53"/>
    <w:rsid w:val="00EF1907"/>
    <w:rsid w:val="00EF1F93"/>
    <w:rsid w:val="00EF7794"/>
    <w:rsid w:val="00F010EE"/>
    <w:rsid w:val="00F0452F"/>
    <w:rsid w:val="00F12323"/>
    <w:rsid w:val="00F2411A"/>
    <w:rsid w:val="00F30B0E"/>
    <w:rsid w:val="00F436A2"/>
    <w:rsid w:val="00F505F6"/>
    <w:rsid w:val="00F51CC0"/>
    <w:rsid w:val="00F52152"/>
    <w:rsid w:val="00F644AE"/>
    <w:rsid w:val="00F777F1"/>
    <w:rsid w:val="00F879B9"/>
    <w:rsid w:val="00F92020"/>
    <w:rsid w:val="00FA01AF"/>
    <w:rsid w:val="00FA1943"/>
    <w:rsid w:val="00FA616A"/>
    <w:rsid w:val="00FA643E"/>
    <w:rsid w:val="00FA646E"/>
    <w:rsid w:val="00FC7574"/>
    <w:rsid w:val="00FD6587"/>
    <w:rsid w:val="00FE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792327"/>
  <w15:chartTrackingRefBased/>
  <w15:docId w15:val="{B1DDA99D-A517-48BA-9FDB-B60323BF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EA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1E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E37"/>
  </w:style>
  <w:style w:type="paragraph" w:styleId="Footer">
    <w:name w:val="footer"/>
    <w:basedOn w:val="Normal"/>
    <w:link w:val="FooterChar"/>
    <w:uiPriority w:val="99"/>
    <w:unhideWhenUsed/>
    <w:rsid w:val="00401E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E37"/>
  </w:style>
  <w:style w:type="paragraph" w:styleId="ListParagraph">
    <w:name w:val="List Paragraph"/>
    <w:basedOn w:val="Normal"/>
    <w:uiPriority w:val="34"/>
    <w:qFormat/>
    <w:rsid w:val="00401E37"/>
    <w:pPr>
      <w:ind w:left="720"/>
      <w:contextualSpacing/>
    </w:pPr>
  </w:style>
  <w:style w:type="table" w:styleId="TableGrid">
    <w:name w:val="Table Grid"/>
    <w:basedOn w:val="TableNormal"/>
    <w:uiPriority w:val="39"/>
    <w:rsid w:val="00401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83E5A"/>
    <w:rPr>
      <w:color w:val="808080"/>
    </w:rPr>
  </w:style>
  <w:style w:type="character" w:styleId="PageNumber">
    <w:name w:val="page number"/>
    <w:basedOn w:val="DefaultParagraphFont"/>
    <w:uiPriority w:val="99"/>
    <w:unhideWhenUsed/>
    <w:rsid w:val="00EC7BFE"/>
  </w:style>
  <w:style w:type="paragraph" w:styleId="BalloonText">
    <w:name w:val="Balloon Text"/>
    <w:basedOn w:val="Normal"/>
    <w:link w:val="BalloonTextChar"/>
    <w:uiPriority w:val="99"/>
    <w:semiHidden/>
    <w:unhideWhenUsed/>
    <w:rsid w:val="00DE11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1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1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mmed\Desktop\&#1575;&#1604;&#1603;&#1585;&#1575;&#1587;%20&#1575;&#1604;&#1575;&#1581;&#1589;&#1575;&#1574;&#1610;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800BD-9F71-4AA7-91F8-9B73BA190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الكراس الاحصائي</Template>
  <TotalTime>994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126</cp:revision>
  <cp:lastPrinted>2026-05-04T08:15:00Z</cp:lastPrinted>
  <dcterms:created xsi:type="dcterms:W3CDTF">2026-04-22T19:28:00Z</dcterms:created>
  <dcterms:modified xsi:type="dcterms:W3CDTF">2026-05-06T19:23:00Z</dcterms:modified>
</cp:coreProperties>
</file>